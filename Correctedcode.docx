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Corrected code</w:t>
      </w:r>
    </w:p>
    <w:p>
      <w:r>
        <w:t>-- 1. DDL: CREATE TABLES</w:t>
      </w:r>
    </w:p>
    <w:p>
      <w:r>
        <w:t>CREATE TABLE Student (</w:t>
      </w:r>
    </w:p>
    <w:p>
      <w:r>
        <w:t>    StudentID INT PRIMARY KEY,</w:t>
      </w:r>
    </w:p>
    <w:p>
      <w:r>
        <w:t>    StudentName VARCHAR(50),</w:t>
      </w:r>
    </w:p>
    <w:p>
      <w:r>
        <w:t>    Department VARCHAR(50)</w:t>
      </w:r>
    </w:p>
    <w:p>
      <w:r>
        <w:t>);</w:t>
      </w:r>
    </w:p>
    <w:p/>
    <w:p>
      <w:r>
        <w:t>CREATE TABLE Subject (</w:t>
      </w:r>
    </w:p>
    <w:p>
      <w:r>
        <w:t>    SubjectID INT PRIMARY KEY,</w:t>
      </w:r>
    </w:p>
    <w:p>
      <w:r>
        <w:t>    SubjectName VARCHAR(50)</w:t>
      </w:r>
    </w:p>
    <w:p>
      <w:r>
        <w:t>);</w:t>
      </w:r>
    </w:p>
    <w:p/>
    <w:p>
      <w:r>
        <w:t>CREATE TABLE Marks (</w:t>
      </w:r>
    </w:p>
    <w:p>
      <w:r>
        <w:t>    StudentID INT,</w:t>
      </w:r>
    </w:p>
    <w:p>
      <w:r>
        <w:t>    SubjectID INT,</w:t>
      </w:r>
    </w:p>
    <w:p>
      <w:r>
        <w:t>    MarksObtained INT,</w:t>
      </w:r>
    </w:p>
    <w:p>
      <w:r>
        <w:t>    FOREIGN KEY (StudentID) REFERENCES Student(StudentID),</w:t>
      </w:r>
    </w:p>
    <w:p>
      <w:r>
        <w:t>    FOREIGN KEY (SubjectID) REFERENCES Subject(SubjectID)</w:t>
      </w:r>
    </w:p>
    <w:p>
      <w:r>
        <w:t>);</w:t>
      </w:r>
    </w:p>
    <w:p/>
    <w:p>
      <w:r>
        <w:t>CREATE TABLE Billing (</w:t>
      </w:r>
    </w:p>
    <w:p>
      <w:r>
        <w:t>    BillingID INT PRIMARY KEY,</w:t>
      </w:r>
    </w:p>
    <w:p>
      <w:r>
        <w:t>    Department VARCHAR(50),</w:t>
      </w:r>
    </w:p>
    <w:p>
      <w:r>
        <w:t>    Amount DECIMAL(10,2)</w:t>
      </w:r>
    </w:p>
    <w:p>
      <w:r>
        <w:t>);</w:t>
      </w:r>
    </w:p>
    <w:p/>
    <w:p>
      <w:r>
        <w:t>-- 2. DML: INSERT DATA</w:t>
      </w:r>
    </w:p>
    <w:p>
      <w:r>
        <w:t>-- Student Table</w:t>
      </w:r>
    </w:p>
    <w:p>
      <w:r>
        <w:t>INSERT INTO Student VALUES</w:t>
      </w:r>
    </w:p>
    <w:p>
      <w:r>
        <w:t>(1, 'Amit', 'Computer'),</w:t>
      </w:r>
    </w:p>
    <w:p>
      <w:r>
        <w:t>(2, 'Sneha', 'IT'),</w:t>
      </w:r>
    </w:p>
    <w:p>
      <w:r>
        <w:t>(3, 'Rahul', 'Mechanical'),</w:t>
      </w:r>
    </w:p>
    <w:p>
      <w:r>
        <w:t>(4, 'Priya', 'Computer'),</w:t>
      </w:r>
    </w:p>
    <w:p>
      <w:r>
        <w:t>(5, 'Neha', 'Civil');</w:t>
      </w:r>
    </w:p>
    <w:p/>
    <w:p>
      <w:r>
        <w:t>-- Subject Table</w:t>
      </w:r>
    </w:p>
    <w:p>
      <w:r>
        <w:t>INSERT INTO Subject VALUES</w:t>
      </w:r>
    </w:p>
    <w:p>
      <w:r>
        <w:t>(101, 'DBMS'),</w:t>
      </w:r>
    </w:p>
    <w:p>
      <w:r>
        <w:t>(102, 'Maths'),</w:t>
      </w:r>
    </w:p>
    <w:p>
      <w:r>
        <w:t>(103, 'Physics'),</w:t>
      </w:r>
    </w:p>
    <w:p>
      <w:r>
        <w:t>(104, 'Programming'),</w:t>
      </w:r>
    </w:p>
    <w:p>
      <w:r>
        <w:t>(105, 'Electronics');</w:t>
      </w:r>
    </w:p>
    <w:p/>
    <w:p>
      <w:r>
        <w:t>-- Marks Table</w:t>
      </w:r>
    </w:p>
    <w:p>
      <w:r>
        <w:t>INSERT INTO Marks VALUES</w:t>
      </w:r>
    </w:p>
    <w:p>
      <w:r>
        <w:t>(1, 101, 85),</w:t>
      </w:r>
    </w:p>
    <w:p>
      <w:r>
        <w:t>(1, 102, 78),</w:t>
      </w:r>
    </w:p>
    <w:p>
      <w:r>
        <w:t>(2, 101, 88),</w:t>
      </w:r>
    </w:p>
    <w:p>
      <w:r>
        <w:t>(3, 103, 72),</w:t>
      </w:r>
    </w:p>
    <w:p>
      <w:r>
        <w:t>(4, 104, 90),</w:t>
      </w:r>
    </w:p>
    <w:p>
      <w:r>
        <w:t>(5, 105, 67);</w:t>
      </w:r>
    </w:p>
    <w:p/>
    <w:p>
      <w:r>
        <w:t>-- Billing Table</w:t>
      </w:r>
    </w:p>
    <w:p>
      <w:r>
        <w:t>INSERT INTO Billing VALUES</w:t>
      </w:r>
    </w:p>
    <w:p>
      <w:r>
        <w:t>(1, 'Computer', 50000.00),</w:t>
      </w:r>
    </w:p>
    <w:p>
      <w:r>
        <w:t>(2, 'IT', 45000.00),</w:t>
      </w:r>
    </w:p>
    <w:p>
      <w:r>
        <w:t>(3, 'Computer', 25000.00),</w:t>
      </w:r>
    </w:p>
    <w:p>
      <w:r>
        <w:t>(4, 'Mechanical', 30000.00),</w:t>
      </w:r>
    </w:p>
    <w:p>
      <w:r>
        <w:t>(5, 'Civil', 20000.00);</w:t>
      </w:r>
    </w:p>
    <w:p/>
    <w:p>
      <w:r>
        <w:t>-- 3. DQL: SELECTION &amp; JOINS</w:t>
      </w:r>
    </w:p>
    <w:p>
      <w:r>
        <w:t>-- Inner Join: Shows only students who have marks assigned</w:t>
      </w:r>
    </w:p>
    <w:p>
      <w:r>
        <w:t>SELECT s.StudentName, sub.SubjectName, m.MarksObtained</w:t>
      </w:r>
    </w:p>
    <w:p>
      <w:r>
        <w:t>FROM Marks m</w:t>
      </w:r>
    </w:p>
    <w:p>
      <w:r>
        <w:t>INNER JOIN Student s ON m.StudentID = s.StudentID</w:t>
      </w:r>
    </w:p>
    <w:p>
      <w:r>
        <w:t>INNER JOIN Subject sub ON m.SubjectID = sub.SubjectID;</w:t>
      </w:r>
    </w:p>
    <w:p/>
    <w:p>
      <w:r>
        <w:t>-- Left Join: Shows all students, even if they have no marks (e.g., if a student missed exams)</w:t>
      </w:r>
    </w:p>
    <w:p>
      <w:r>
        <w:t>SELECT s.StudentName, sub.SubjectName, m.MarksObtained</w:t>
      </w:r>
    </w:p>
    <w:p>
      <w:r>
        <w:t>FROM Student s</w:t>
      </w:r>
    </w:p>
    <w:p>
      <w:r>
        <w:t>LEFT JOIN Marks m ON s.StudentID = m.StudentID</w:t>
      </w:r>
    </w:p>
    <w:p>
      <w:r>
        <w:t>LEFT JOIN Subject sub ON m.SubjectID = sub.SubjectID;</w:t>
      </w:r>
    </w:p>
    <w:p/>
    <w:p>
      <w:r>
        <w:t>-- Right/Left Combo Join: Ensures all subjects are listed even if no one took them</w:t>
      </w:r>
    </w:p>
    <w:p>
      <w:r>
        <w:t>SELECT s.StudentName, sub.SubjectName, m.MarksObtained</w:t>
      </w:r>
    </w:p>
    <w:p>
      <w:r>
        <w:t>FROM Marks m</w:t>
      </w:r>
    </w:p>
    <w:p>
      <w:r>
        <w:t>RIGHT JOIN Subject sub ON m.SubjectID = sub.SubjectID</w:t>
      </w:r>
    </w:p>
    <w:p>
      <w:r>
        <w:t>LEFT JOIN Student s ON m.StudentID = s.StudentID;</w:t>
      </w:r>
    </w:p>
    <w:p/>
    <w:p>
      <w:r>
        <w:t>-- Cross Join: Creates a grid of every possible student and subject combination</w:t>
      </w:r>
    </w:p>
    <w:p>
      <w:r>
        <w:t>SELECT s.StudentName, sub.SubjectName</w:t>
      </w:r>
    </w:p>
    <w:p>
      <w:r>
        <w:t>FROM Student s</w:t>
      </w:r>
    </w:p>
    <w:p>
      <w:r>
        <w:t>CROSS JOIN Subject sub;</w:t>
      </w:r>
    </w:p>
    <w:p/>
    <w:p>
      <w:r>
        <w:t>-- Aggregation Query: Finds the department with the highest total billing</w:t>
      </w:r>
    </w:p>
    <w:p>
      <w:r>
        <w:t>SELECT Department, SUM(Amount) AS TotalBilling</w:t>
      </w:r>
    </w:p>
    <w:p>
      <w:r>
        <w:t>FROM Billing</w:t>
      </w:r>
    </w:p>
    <w:p>
      <w:r>
        <w:t>GROUP BY Department</w:t>
      </w:r>
    </w:p>
    <w:p>
      <w:r>
        <w:t>ORDER BY TotalBilling DESC</w:t>
      </w:r>
    </w:p>
    <w:p>
      <w:r>
        <w:t>LIMIT 1;</w:t>
      </w:r>
    </w:p>
    <w:p/>
    <w:p/>
    <w:p/>
    <w:p/>
    <w:p>
      <w:r>
        <w:t>-- Step 1: Create Tables</w:t>
      </w:r>
    </w:p>
    <w:p>
      <w:r>
        <w:t>CREATE TABLE Books (</w:t>
      </w:r>
    </w:p>
    <w:p>
      <w:r>
        <w:t>    BookID INT PRIMARY KEY,</w:t>
      </w:r>
    </w:p>
    <w:p>
      <w:r>
        <w:t>    BookTitle VARCHAR(100),</w:t>
      </w:r>
    </w:p>
    <w:p>
      <w:r>
        <w:t>    Author VARCHAR(100),</w:t>
      </w:r>
    </w:p>
    <w:p>
      <w:r>
        <w:t>    AvailableCopies INT</w:t>
      </w:r>
    </w:p>
    <w:p>
      <w:r>
        <w:t>);</w:t>
      </w:r>
    </w:p>
    <w:p/>
    <w:p>
      <w:r>
        <w:t>CREATE TABLE IssuedBooks (</w:t>
      </w:r>
    </w:p>
    <w:p>
      <w:r>
        <w:t>    IssueID INT PRIMARY KEY,</w:t>
      </w:r>
    </w:p>
    <w:p>
      <w:r>
        <w:t>    StudentName VARCHAR(100),</w:t>
      </w:r>
    </w:p>
    <w:p>
      <w:r>
        <w:t>    IssueDate DATE,</w:t>
      </w:r>
    </w:p>
    <w:p>
      <w:r>
        <w:t>    BookID INT,</w:t>
      </w:r>
    </w:p>
    <w:p>
      <w:r>
        <w:t>    FOREIGN KEY (BookID) REFERENCES Books(BookID)</w:t>
      </w:r>
    </w:p>
    <w:p>
      <w:r>
        <w:t>);</w:t>
      </w:r>
    </w:p>
    <w:p/>
    <w:p>
      <w:r>
        <w:t>-- Step 2: Insert Data into Books</w:t>
      </w:r>
    </w:p>
    <w:p>
      <w:r>
        <w:t>INSERT INTO Books VALUES</w:t>
      </w:r>
    </w:p>
    <w:p>
      <w:r>
        <w:t>(1, 'Database Systems', 'Korth', 5),</w:t>
      </w:r>
    </w:p>
    <w:p>
      <w:r>
        <w:t>(2, 'Operating System', 'Galvin', 3),</w:t>
      </w:r>
    </w:p>
    <w:p>
      <w:r>
        <w:t>(3, 'Computer Networks', 'Tanenbaum', 4),</w:t>
      </w:r>
    </w:p>
    <w:p>
      <w:r>
        <w:t>(4, 'Data Structures', 'Seymour Lipschutz', 6),</w:t>
      </w:r>
    </w:p>
    <w:p>
      <w:r>
        <w:t>(5, 'Software Engineering', 'Pressman', 2);</w:t>
      </w:r>
    </w:p>
    <w:p/>
    <w:p>
      <w:r>
        <w:t>-- Step 3: Insert Data into IssuedBooks</w:t>
      </w:r>
    </w:p>
    <w:p>
      <w:r>
        <w:t>INSERT INTO IssuedBooks VALUES</w:t>
      </w:r>
    </w:p>
    <w:p>
      <w:r>
        <w:t>(101, 'Amit', '2026-05-01', 1),</w:t>
      </w:r>
    </w:p>
    <w:p>
      <w:r>
        <w:t>(102, 'Sneha', '2026-05-02', 2),</w:t>
      </w:r>
    </w:p>
    <w:p>
      <w:r>
        <w:t>(103, 'Rahul', '2026-05-03', 3),</w:t>
      </w:r>
    </w:p>
    <w:p>
      <w:r>
        <w:t>(104, 'Priya', '2026-05-04', 4),</w:t>
      </w:r>
    </w:p>
    <w:p>
      <w:r>
        <w:t>(105, 'Karan', '2026-05-05', 5);</w:t>
      </w:r>
    </w:p>
    <w:p/>
    <w:p>
      <w:r>
        <w:t>-- Step 4: Create Stored Procedure using Cursor</w:t>
      </w:r>
    </w:p>
    <w:p>
      <w:r>
        <w:t>DELIMITER $$</w:t>
      </w:r>
    </w:p>
    <w:p/>
    <w:p>
      <w:r>
        <w:t>CREATE PROCEDURE ShowIssuedBooks()</w:t>
      </w:r>
    </w:p>
    <w:p>
      <w:r>
        <w:t>BEGIN</w:t>
      </w:r>
    </w:p>
    <w:p>
      <w:r>
        <w:t>    DECLARE done INT DEFAULT 0;</w:t>
      </w:r>
    </w:p>
    <w:p>
      <w:r>
        <w:t>    DECLARE b_id INT;</w:t>
      </w:r>
    </w:p>
    <w:p>
      <w:r>
        <w:t>    DECLARE s_name VARCHAR(100);</w:t>
      </w:r>
    </w:p>
    <w:p>
      <w:r>
        <w:t>    DECLARE i_date DATE;</w:t>
      </w:r>
    </w:p>
    <w:p/>
    <w:p>
      <w:r>
        <w:t>    -- Declare Cursor</w:t>
      </w:r>
    </w:p>
    <w:p>
      <w:r>
        <w:t>    DECLARE cur CURSOR FOR</w:t>
      </w:r>
    </w:p>
    <w:p>
      <w:r>
        <w:t>        SELECT BookID, StudentName, IssueDate FROM IssuedBooks;</w:t>
      </w:r>
    </w:p>
    <w:p/>
    <w:p>
      <w:r>
        <w:t>    -- Declare Handler</w:t>
      </w:r>
    </w:p>
    <w:p>
      <w:r>
        <w:t>    DECLARE CONTINUE HANDLER FOR NOT FOUND SET done = 1;</w:t>
      </w:r>
    </w:p>
    <w:p/>
    <w:p>
      <w:r>
        <w:t>    -- Create a temporary table to consolidate loop output safely</w:t>
      </w:r>
    </w:p>
    <w:p>
      <w:r>
        <w:t>    CREATE TEMPORARY TABLE IF NOT EXISTS TempOutput (</w:t>
      </w:r>
    </w:p>
    <w:p>
      <w:r>
        <w:t>        BookID INT,</w:t>
      </w:r>
    </w:p>
    <w:p>
      <w:r>
        <w:t>        StudentName VARCHAR(100),</w:t>
      </w:r>
    </w:p>
    <w:p>
      <w:r>
        <w:t>        IssueDate DATE</w:t>
      </w:r>
    </w:p>
    <w:p>
      <w:r>
        <w:t>    );</w:t>
      </w:r>
    </w:p>
    <w:p>
      <w:r>
        <w:t>    </w:t>
      </w:r>
    </w:p>
    <w:p>
      <w:r>
        <w:t>    -- Clear table data in case it was left open in the current session</w:t>
      </w:r>
    </w:p>
    <w:p>
      <w:r>
        <w:t>    TRUNCATE TABLE TempOutput;</w:t>
      </w:r>
    </w:p>
    <w:p/>
    <w:p>
      <w:r>
        <w:t>    -- Open cursor</w:t>
      </w:r>
    </w:p>
    <w:p>
      <w:r>
        <w:t>    OPEN cur;</w:t>
      </w:r>
    </w:p>
    <w:p/>
    <w:p>
      <w:r>
        <w:t>    read_loop: LOOP</w:t>
      </w:r>
    </w:p>
    <w:p>
      <w:r>
        <w:t>        FETCH cur INTO b_id, s_name, i_date;</w:t>
      </w:r>
    </w:p>
    <w:p/>
    <w:p>
      <w:r>
        <w:t>        IF done = 1 THEN</w:t>
      </w:r>
    </w:p>
    <w:p>
      <w:r>
        <w:t>            LEAVE read_loop;</w:t>
      </w:r>
    </w:p>
    <w:p>
      <w:r>
        <w:t>        END IF;</w:t>
      </w:r>
    </w:p>
    <w:p/>
    <w:p>
      <w:r>
        <w:t>        -- Collect rows inside the temporary table step by step</w:t>
      </w:r>
    </w:p>
    <w:p>
      <w:r>
        <w:t>        INSERT INTO TempOutput VALUES (b_id, s_name, i_date);</w:t>
      </w:r>
    </w:p>
    <w:p/>
    <w:p>
      <w:r>
        <w:t>    END LOOP;</w:t>
      </w:r>
    </w:p>
    <w:p/>
    <w:p>
      <w:r>
        <w:t>    -- Close cursor</w:t>
      </w:r>
    </w:p>
    <w:p>
      <w:r>
        <w:t>    CLOSE cur;</w:t>
      </w:r>
    </w:p>
    <w:p/>
    <w:p>
      <w:r>
        <w:t>    -- Display the unified final data grid</w:t>
      </w:r>
    </w:p>
    <w:p>
      <w:r>
        <w:t>    SELECT * FROM TempOutput;</w:t>
      </w:r>
    </w:p>
    <w:p>
      <w:r>
        <w:t>    </w:t>
      </w:r>
    </w:p>
    <w:p>
      <w:r>
        <w:t>    -- Drop temporary table to free up memory</w:t>
      </w:r>
    </w:p>
    <w:p>
      <w:r>
        <w:t>    DROP TEMPORARY TABLE TempOutput;</w:t>
      </w:r>
    </w:p>
    <w:p>
      <w:r>
        <w:t>END $$</w:t>
      </w:r>
    </w:p>
    <w:p/>
    <w:p>
      <w:r>
        <w:t>DELIMITER ;</w:t>
      </w:r>
    </w:p>
    <w:p/>
    <w:p>
      <w:r>
        <w:t>-- Step 5: Execute Stored Procedure</w:t>
      </w:r>
    </w:p>
    <w:p>
      <w:r>
        <w:t>CALL ShowIssuedBooks();</w:t>
      </w:r>
    </w:p>
    <w:p/>
    <w:p/>
    <w:p/>
    <w:p>
      <w:r>
        <w:t>11.</w:t>
      </w:r>
    </w:p>
    <w:p>
      <w:r>
        <w:t>-- 1. CREATE TABLES</w:t>
      </w:r>
    </w:p>
    <w:p>
      <w:r>
        <w:t>CREATE TABLE Books (</w:t>
      </w:r>
    </w:p>
    <w:p>
      <w:r>
        <w:t>    ProductID INT PRIMARY KEY,</w:t>
      </w:r>
    </w:p>
    <w:p>
      <w:r>
        <w:t>    ProductName VARCHAR(100) NOT NULL,</w:t>
      </w:r>
    </w:p>
    <w:p>
      <w:r>
        <w:t>    Price DECIMAL(10,2) NOT NULL</w:t>
      </w:r>
    </w:p>
    <w:p>
      <w:r>
        <w:t>);</w:t>
      </w:r>
    </w:p>
    <w:p/>
    <w:p>
      <w:r>
        <w:t>CREATE TABLE Orders (</w:t>
      </w:r>
    </w:p>
    <w:p>
      <w:r>
        <w:t>    OrderID INT PRIMARY KEY,</w:t>
      </w:r>
    </w:p>
    <w:p>
      <w:r>
        <w:t>    Quantity INT NOT NULL,</w:t>
      </w:r>
    </w:p>
    <w:p>
      <w:r>
        <w:t>    OrderDate DATE NOT NULL,</w:t>
      </w:r>
    </w:p>
    <w:p>
      <w:r>
        <w:t>    ProductID INT,</w:t>
      </w:r>
    </w:p>
    <w:p>
      <w:r>
        <w:t>    FOREIGN KEY (ProductID) REFERENCES Books(ProductID)</w:t>
      </w:r>
    </w:p>
    <w:p>
      <w:r>
        <w:t>);</w:t>
      </w:r>
    </w:p>
    <w:p/>
    <w:p/>
    <w:p>
      <w:r>
        <w:t>-- 2. INSERT RECORDS (5 into each table)</w:t>
      </w:r>
    </w:p>
    <w:p>
      <w:r>
        <w:t>INSERT INTO Books VALUES</w:t>
      </w:r>
    </w:p>
    <w:p>
      <w:r>
        <w:t>(1, 'Database Systems', 500.00),</w:t>
      </w:r>
    </w:p>
    <w:p>
      <w:r>
        <w:t>(2, 'Operating Systems', 450.00),</w:t>
      </w:r>
    </w:p>
    <w:p>
      <w:r>
        <w:t>(3, 'Computer Networks', 600.00),</w:t>
      </w:r>
    </w:p>
    <w:p>
      <w:r>
        <w:t>(4, 'Data Structures', 350.00),</w:t>
      </w:r>
    </w:p>
    <w:p>
      <w:r>
        <w:t>(5, 'Software Engineering', 400.00);</w:t>
      </w:r>
    </w:p>
    <w:p/>
    <w:p>
      <w:r>
        <w:t>INSERT INTO Orders VALUES</w:t>
      </w:r>
    </w:p>
    <w:p>
      <w:r>
        <w:t>(101, 2, '2026-05-10', 1), -- 2 * 500 = 1000</w:t>
      </w:r>
    </w:p>
    <w:p>
      <w:r>
        <w:t>(102, 1, '2026-05-11', 2), -- 1 * 450 = 450</w:t>
      </w:r>
    </w:p>
    <w:p>
      <w:r>
        <w:t>(103, 3, '2026-05-11', 4), -- 3 * 350 = 1050</w:t>
      </w:r>
    </w:p>
    <w:p>
      <w:r>
        <w:t>(104, 1, '2026-05-12', 3), -- 1 * 600 = 600</w:t>
      </w:r>
    </w:p>
    <w:p>
      <w:r>
        <w:t>(105, 5, '2026-05-13', 5); -- 5 * 400 = 2000</w:t>
      </w:r>
    </w:p>
    <w:p>
      <w:r>
        <w:t>                            -- Expected Total = 5100</w:t>
      </w:r>
    </w:p>
    <w:p/>
    <w:p/>
    <w:p>
      <w:r>
        <w:t>-- 3. CREATE THE STORED FUNCTION WITH A CURSOR</w:t>
      </w:r>
    </w:p>
    <w:p>
      <w:r>
        <w:t>DELIMITER $$</w:t>
      </w:r>
    </w:p>
    <w:p/>
    <w:p>
      <w:r>
        <w:t xml:space="preserve">CREATE FUNCTION CalculateTotalRevenue() </w:t>
      </w:r>
    </w:p>
    <w:p>
      <w:r>
        <w:t>RETURNS DECIMAL(12,2)</w:t>
      </w:r>
    </w:p>
    <w:p>
      <w:r>
        <w:t>DETERMINISTIC</w:t>
      </w:r>
    </w:p>
    <w:p>
      <w:r>
        <w:t>BEGIN</w:t>
      </w:r>
    </w:p>
    <w:p>
      <w:r>
        <w:t>    -- Declare operational variables</w:t>
      </w:r>
    </w:p>
    <w:p>
      <w:r>
        <w:t>    DECLARE done INT DEFAULT 0;</w:t>
      </w:r>
    </w:p>
    <w:p>
      <w:r>
        <w:t>    DECLARE o_quantity INT;</w:t>
      </w:r>
    </w:p>
    <w:p>
      <w:r>
        <w:t>    DECLARE p_price DECIMAL(10,2);</w:t>
      </w:r>
    </w:p>
    <w:p>
      <w:r>
        <w:t>    DECLARE total_revenue DECIMAL(12,2) DEFAULT 0.00;</w:t>
      </w:r>
    </w:p>
    <w:p/>
    <w:p>
      <w:r>
        <w:t>    -- Declare the cursor to join orders and book prices</w:t>
      </w:r>
    </w:p>
    <w:p>
      <w:r>
        <w:t xml:space="preserve">    DECLARE cur CURSOR FOR </w:t>
      </w:r>
    </w:p>
    <w:p>
      <w:r>
        <w:t xml:space="preserve">        SELECT o.Quantity, b.Price </w:t>
      </w:r>
    </w:p>
    <w:p>
      <w:r>
        <w:t>        FROM Orders o</w:t>
      </w:r>
    </w:p>
    <w:p>
      <w:r>
        <w:t>        INNER JOIN Books b ON o.ProductID = b.ProductID;</w:t>
      </w:r>
    </w:p>
    <w:p/>
    <w:p>
      <w:r>
        <w:t>    -- Declare handler to terminate the loop when data runs out</w:t>
      </w:r>
    </w:p>
    <w:p>
      <w:r>
        <w:t>    DECLARE CONTINUE HANDLER FOR NOT FOUND SET done = 1;</w:t>
      </w:r>
    </w:p>
    <w:p/>
    <w:p>
      <w:r>
        <w:t>    -- Open the cursor</w:t>
      </w:r>
    </w:p>
    <w:p>
      <w:r>
        <w:t>    OPEN cur;</w:t>
      </w:r>
    </w:p>
    <w:p/>
    <w:p>
      <w:r>
        <w:t>    read_loop: LOOP</w:t>
      </w:r>
    </w:p>
    <w:p>
      <w:r>
        <w:t>        -- Fetch row data into variables</w:t>
      </w:r>
    </w:p>
    <w:p>
      <w:r>
        <w:t>        FETCH cur INTO o_quantity, p_price;</w:t>
      </w:r>
    </w:p>
    <w:p/>
    <w:p>
      <w:r>
        <w:t>        -- Exit loop if no more records exist</w:t>
      </w:r>
    </w:p>
    <w:p>
      <w:r>
        <w:t>        IF done = 1 THEN</w:t>
      </w:r>
    </w:p>
    <w:p>
      <w:r>
        <w:t>            LEAVE read_loop;</w:t>
      </w:r>
    </w:p>
    <w:p>
      <w:r>
        <w:t>        END IF;</w:t>
      </w:r>
    </w:p>
    <w:p/>
    <w:p>
      <w:r>
        <w:t>        -- Calculate row total and add it to the running revenue tracker</w:t>
      </w:r>
    </w:p>
    <w:p>
      <w:r>
        <w:t>        SET total_revenue = total_revenue + (o_quantity * p_price);</w:t>
      </w:r>
    </w:p>
    <w:p>
      <w:r>
        <w:t>    END LOOP;</w:t>
      </w:r>
    </w:p>
    <w:p/>
    <w:p>
      <w:r>
        <w:t>    -- Close the cursor to free memory</w:t>
      </w:r>
    </w:p>
    <w:p>
      <w:r>
        <w:t>    CLOSE cur;</w:t>
      </w:r>
    </w:p>
    <w:p/>
    <w:p>
      <w:r>
        <w:t>    -- Return the final calculated amount</w:t>
      </w:r>
    </w:p>
    <w:p>
      <w:r>
        <w:t>    RETURN total_revenue;</w:t>
      </w:r>
    </w:p>
    <w:p>
      <w:r>
        <w:t>END$$</w:t>
      </w:r>
    </w:p>
    <w:p/>
    <w:p>
      <w:r>
        <w:t>DELIMITER ;</w:t>
      </w:r>
    </w:p>
    <w:p/>
    <w:p/>
    <w:p>
      <w:r>
        <w:t>-- 4. EXECUTE THE FUNCTION</w:t>
      </w:r>
    </w:p>
    <w:p>
      <w:r>
        <w:t>SELECT CalculateTotalRevenue() AS TotalECommerceRevenue;</w:t>
      </w:r>
    </w:p>
    <w:p/>
    <w:p/>
    <w:p/>
    <w:p/>
    <w:p>
      <w:r>
        <w:t>12.</w:t>
      </w:r>
    </w:p>
    <w:p>
      <w:r>
        <w:t>-- 1. CREATE TABLES</w:t>
      </w:r>
    </w:p>
    <w:p>
      <w:r>
        <w:t>CREATE TABLE Accounts (</w:t>
      </w:r>
    </w:p>
    <w:p>
      <w:r>
        <w:t>    AccountID INT PRIMARY KEY,</w:t>
      </w:r>
    </w:p>
    <w:p>
      <w:r>
        <w:t>    CustomerName VARCHAR(50) NOT NULL,</w:t>
      </w:r>
    </w:p>
    <w:p>
      <w:r>
        <w:t>    Balance DECIMAL(10,2) NOT NULL</w:t>
      </w:r>
    </w:p>
    <w:p>
      <w:r>
        <w:t>);</w:t>
      </w:r>
    </w:p>
    <w:p/>
    <w:p>
      <w:r>
        <w:t>CREATE TABLE Transactions (</w:t>
      </w:r>
    </w:p>
    <w:p>
      <w:r>
        <w:t>    TransactionID INT PRIMARY KEY,</w:t>
      </w:r>
    </w:p>
    <w:p>
      <w:r>
        <w:t>    TransactionType VARCHAR(20) NOT NULL, -- 'Deposit' or 'Withdrawal'</w:t>
      </w:r>
    </w:p>
    <w:p>
      <w:r>
        <w:t>    Amount DECIMAL(10,2) NOT NULL,</w:t>
      </w:r>
    </w:p>
    <w:p>
      <w:r>
        <w:t>    AccountID INT,</w:t>
      </w:r>
    </w:p>
    <w:p>
      <w:r>
        <w:t>    FOREIGN KEY (AccountID) REFERENCES Accounts(AccountID)</w:t>
      </w:r>
    </w:p>
    <w:p>
      <w:r>
        <w:t>);</w:t>
      </w:r>
    </w:p>
    <w:p/>
    <w:p/>
    <w:p>
      <w:r>
        <w:t>-- 2. CREATE TRIGGER: CHECK BALANCE BEFORE WITHDRAWAL</w:t>
      </w:r>
    </w:p>
    <w:p>
      <w:r>
        <w:t>DELIMITER $$</w:t>
      </w:r>
    </w:p>
    <w:p/>
    <w:p>
      <w:r>
        <w:t>CREATE TRIGGER check_balance_before_withdrawal</w:t>
      </w:r>
    </w:p>
    <w:p>
      <w:r>
        <w:t>BEFORE INSERT ON Transactions</w:t>
      </w:r>
    </w:p>
    <w:p>
      <w:r>
        <w:t>FOR EACH ROW</w:t>
      </w:r>
    </w:p>
    <w:p>
      <w:r>
        <w:t>BEGIN</w:t>
      </w:r>
    </w:p>
    <w:p>
      <w:r>
        <w:t>    DECLARE current_balance DECIMAL(10,2);</w:t>
      </w:r>
    </w:p>
    <w:p/>
    <w:p>
      <w:r>
        <w:t>    -- Fetch the active balance of the target account</w:t>
      </w:r>
    </w:p>
    <w:p>
      <w:r>
        <w:t>    SELECT Balance INTO current_balance</w:t>
      </w:r>
    </w:p>
    <w:p>
      <w:r>
        <w:t>    FROM Accounts</w:t>
      </w:r>
    </w:p>
    <w:p>
      <w:r>
        <w:t>    WHERE AccountID = NEW.AccountID;</w:t>
      </w:r>
    </w:p>
    <w:p/>
    <w:p>
      <w:r>
        <w:t>    -- Block withdrawal if it exceeds available funds</w:t>
      </w:r>
    </w:p>
    <w:p>
      <w:r>
        <w:t>    IF NEW.TransactionType = 'Withdrawal' AND NEW.Amount &gt; current_balance THEN</w:t>
      </w:r>
    </w:p>
    <w:p>
      <w:r>
        <w:t>        SIGNAL SQLSTATE '45000'</w:t>
      </w:r>
    </w:p>
    <w:p>
      <w:r>
        <w:t>        SET MESSAGE_TEXT = 'Transaction Denied: Insufficient balance for withdrawal.';</w:t>
      </w:r>
    </w:p>
    <w:p>
      <w:r>
        <w:t>    END IF;</w:t>
      </w:r>
    </w:p>
    <w:p>
      <w:r>
        <w:t>END$$</w:t>
      </w:r>
    </w:p>
    <w:p/>
    <w:p>
      <w:r>
        <w:t>DELIMITER ;</w:t>
      </w:r>
    </w:p>
    <w:p/>
    <w:p/>
    <w:p>
      <w:r>
        <w:t>-- 3. CREATE TRIGGER: OPTIONAL AUTOMATION (Keeps balance updated after valid transactions)</w:t>
      </w:r>
    </w:p>
    <w:p>
      <w:r>
        <w:t>DELIMITER $$</w:t>
      </w:r>
    </w:p>
    <w:p/>
    <w:p>
      <w:r>
        <w:t>CREATE TRIGGER update_balance_after_transaction</w:t>
      </w:r>
    </w:p>
    <w:p>
      <w:r>
        <w:t>AFTER INSERT ON Transactions</w:t>
      </w:r>
    </w:p>
    <w:p>
      <w:r>
        <w:t>FOR EACH ROW</w:t>
      </w:r>
    </w:p>
    <w:p>
      <w:r>
        <w:t>BEGIN</w:t>
      </w:r>
    </w:p>
    <w:p>
      <w:r>
        <w:t>    IF NEW.TransactionType = 'Deposit' THEN</w:t>
      </w:r>
    </w:p>
    <w:p>
      <w:r>
        <w:t xml:space="preserve">        UPDATE Accounts </w:t>
      </w:r>
    </w:p>
    <w:p>
      <w:r>
        <w:t xml:space="preserve">        SET Balance = Balance + NEW.Amount </w:t>
      </w:r>
    </w:p>
    <w:p>
      <w:r>
        <w:t>        WHERE AccountID = NEW.AccountID;</w:t>
      </w:r>
    </w:p>
    <w:p>
      <w:r>
        <w:t>    ELSEIF NEW.TransactionType = 'Withdrawal' THEN</w:t>
      </w:r>
    </w:p>
    <w:p>
      <w:r>
        <w:t xml:space="preserve">        UPDATE Accounts </w:t>
      </w:r>
    </w:p>
    <w:p>
      <w:r>
        <w:t xml:space="preserve">        SET Balance = Balance - NEW.Amount </w:t>
      </w:r>
    </w:p>
    <w:p>
      <w:r>
        <w:t>        WHERE AccountID = NEW.AccountID;</w:t>
      </w:r>
    </w:p>
    <w:p>
      <w:r>
        <w:t>    END IF;</w:t>
      </w:r>
    </w:p>
    <w:p>
      <w:r>
        <w:t>END$$</w:t>
      </w:r>
    </w:p>
    <w:p/>
    <w:p>
      <w:r>
        <w:t>DELIMITER ;</w:t>
      </w:r>
    </w:p>
    <w:p/>
    <w:p/>
    <w:p>
      <w:r>
        <w:t>-- 4. INSERT RECORDS INTO ACCOUNTS</w:t>
      </w:r>
    </w:p>
    <w:p>
      <w:r>
        <w:t>INSERT INTO Accounts VALUES</w:t>
      </w:r>
    </w:p>
    <w:p>
      <w:r>
        <w:t>(1, 'Amit', 5000.00),</w:t>
      </w:r>
    </w:p>
    <w:p>
      <w:r>
        <w:t>(2, 'Neha', 12000.00),</w:t>
      </w:r>
    </w:p>
    <w:p>
      <w:r>
        <w:t>(3, 'Rahul', 2500.00),</w:t>
      </w:r>
    </w:p>
    <w:p>
      <w:r>
        <w:t>(4, 'Sneha', 800.00),</w:t>
      </w:r>
    </w:p>
    <w:p>
      <w:r>
        <w:t>(5, 'Karan', 15000.00);</w:t>
      </w:r>
    </w:p>
    <w:p/>
    <w:p/>
    <w:p>
      <w:r>
        <w:t>-- 5. INSERT INITIAL VALID TRANSACTIONS (5 records)</w:t>
      </w:r>
    </w:p>
    <w:p>
      <w:r>
        <w:t>INSERT INTO Transactions VALUES</w:t>
      </w:r>
    </w:p>
    <w:p>
      <w:r>
        <w:t>(101, 'Deposit', 1000.00, 1),    -- Amit: 5000 -&gt; 6000</w:t>
      </w:r>
    </w:p>
    <w:p>
      <w:r>
        <w:t>(102, 'Withdrawal', 3000.00, 2), -- Neha: 12000 -&gt; 9000</w:t>
      </w:r>
    </w:p>
    <w:p>
      <w:r>
        <w:t>(103, 'Deposit', 500.00, 3),     -- Rahul: 2500 -&gt; 3000</w:t>
      </w:r>
    </w:p>
    <w:p>
      <w:r>
        <w:t>(104, 'Withdrawal', 400.00, 4),  -- Sneha: 800 -&gt; 400</w:t>
      </w:r>
    </w:p>
    <w:p>
      <w:r>
        <w:t>(105, 'Deposit', 2000.00, 5);    -- Karan: 15000 -&gt; 17000</w:t>
      </w:r>
    </w:p>
    <w:p/>
    <w:p/>
    <w:p>
      <w:r>
        <w:t>-- 6. TEST CASES FOR THE VALIDATION TRIGGER</w:t>
      </w:r>
    </w:p>
    <w:p/>
    <w:p>
      <w:r>
        <w:t>-- Case A: Valid Withdrawal (Allowed, Amit drops from 6000 to 4500)</w:t>
      </w:r>
    </w:p>
    <w:p>
      <w:r>
        <w:t>INSERT INTO Transactions VALUES (106, 'Withdrawal', 1500.00, 1);</w:t>
      </w:r>
    </w:p>
    <w:p/>
    <w:p>
      <w:r>
        <w:t>-- Case B: Invalid Withdrawal (Blocked cleanly by your trigger!)</w:t>
      </w:r>
    </w:p>
    <w:p>
      <w:r>
        <w:t>-- Sneha only has 400 left. This line will throw a 45000 error state.</w:t>
      </w:r>
    </w:p>
    <w:p>
      <w:r>
        <w:t>INSERT INTO Transactions VALUES (107, 'Withdrawal', 1000.00, 4);</w:t>
      </w:r>
    </w:p>
    <w:p/>
    <w:p/>
    <w:p>
      <w:r>
        <w:t>-- 7. DISPLAY FINAL UPDATED BALANCES &amp; LOGS</w:t>
      </w:r>
    </w:p>
    <w:p>
      <w:r>
        <w:t>SELECT * FROM Accounts;</w:t>
      </w:r>
    </w:p>
    <w:p>
      <w:r>
        <w:t>SELECT * FROM Transactions;</w:t>
      </w:r>
    </w:p>
    <w:p/>
    <w:p/>
    <w:p>
      <w:r>
        <w:t>13.</w:t>
      </w:r>
    </w:p>
    <w:p>
      <w:r>
        <w:t>-- 1. CREATE TABLE</w:t>
      </w:r>
    </w:p>
    <w:p>
      <w:r>
        <w:t>CREATE TABLE StudentMarks (</w:t>
      </w:r>
    </w:p>
    <w:p>
      <w:r>
        <w:t>    StudentID INT PRIMARY KEY,</w:t>
      </w:r>
    </w:p>
    <w:p>
      <w:r>
        <w:t>    StudentName VARCHAR(50) NOT NULL,</w:t>
      </w:r>
    </w:p>
    <w:p>
      <w:r>
        <w:t>    Subject VARCHAR(50) NOT NULL,</w:t>
      </w:r>
    </w:p>
    <w:p>
      <w:r>
        <w:t>    Marks INT NOT NULL</w:t>
      </w:r>
    </w:p>
    <w:p>
      <w:r>
        <w:t>);</w:t>
      </w:r>
    </w:p>
    <w:p/>
    <w:p/>
    <w:p>
      <w:r>
        <w:t>-- 2. CREATE TRIGGER FOR INSERT VALIDATION</w:t>
      </w:r>
    </w:p>
    <w:p>
      <w:r>
        <w:t>DELIMITER $$</w:t>
      </w:r>
    </w:p>
    <w:p/>
    <w:p>
      <w:r>
        <w:t>CREATE TRIGGER check_marks_before_insert</w:t>
      </w:r>
    </w:p>
    <w:p>
      <w:r>
        <w:t>BEFORE INSERT ON StudentMarks</w:t>
      </w:r>
    </w:p>
    <w:p>
      <w:r>
        <w:t>FOR EACH ROW</w:t>
      </w:r>
    </w:p>
    <w:p>
      <w:r>
        <w:t>BEGIN</w:t>
      </w:r>
    </w:p>
    <w:p>
      <w:r>
        <w:t>    -- Block execution if marks are completely out of bounds (0-100)</w:t>
      </w:r>
    </w:p>
    <w:p>
      <w:r>
        <w:t>    IF NEW.Marks &lt; 0 OR NEW.Marks &gt; 100 THEN</w:t>
      </w:r>
    </w:p>
    <w:p>
      <w:r>
        <w:t>        SIGNAL SQLSTATE '45000'</w:t>
      </w:r>
    </w:p>
    <w:p>
      <w:r>
        <w:t>        SET MESSAGE_TEXT = 'Data Entry Denied: Marks must be strictly between 0 and 100.';</w:t>
      </w:r>
    </w:p>
    <w:p>
      <w:r>
        <w:t>    END IF;</w:t>
      </w:r>
    </w:p>
    <w:p>
      <w:r>
        <w:t>END$$</w:t>
      </w:r>
    </w:p>
    <w:p/>
    <w:p>
      <w:r>
        <w:t>DELIMITER ;</w:t>
      </w:r>
    </w:p>
    <w:p/>
    <w:p/>
    <w:p>
      <w:r>
        <w:t>-- 3. CREATE TRIGGER FOR UPDATE VALIDATION</w:t>
      </w:r>
    </w:p>
    <w:p>
      <w:r>
        <w:t>DELIMITER $$</w:t>
      </w:r>
    </w:p>
    <w:p/>
    <w:p>
      <w:r>
        <w:t>CREATE TRIGGER check_marks_before_update</w:t>
      </w:r>
    </w:p>
    <w:p>
      <w:r>
        <w:t>BEFORE UPDATE ON StudentMarks</w:t>
      </w:r>
    </w:p>
    <w:p>
      <w:r>
        <w:t>FOR EACH ROW</w:t>
      </w:r>
    </w:p>
    <w:p>
      <w:r>
        <w:t>BEGIN</w:t>
      </w:r>
    </w:p>
    <w:p>
      <w:r>
        <w:t>    -- Block execution if an update attempts to set an invalid mark score</w:t>
      </w:r>
    </w:p>
    <w:p>
      <w:r>
        <w:t>    IF NEW.Marks &lt; 0 OR NEW.Marks &gt; 100 THEN</w:t>
      </w:r>
    </w:p>
    <w:p>
      <w:r>
        <w:t>        SIGNAL SQLSTATE '45000'</w:t>
      </w:r>
    </w:p>
    <w:p>
      <w:r>
        <w:t>        SET MESSAGE_TEXT = 'Update Denied: Marks must be strictly between 0 and 100.';</w:t>
      </w:r>
    </w:p>
    <w:p>
      <w:r>
        <w:t>    END IF;</w:t>
      </w:r>
    </w:p>
    <w:p>
      <w:r>
        <w:t>END$$</w:t>
      </w:r>
    </w:p>
    <w:p/>
    <w:p>
      <w:r>
        <w:t>DELIMITER ;</w:t>
      </w:r>
    </w:p>
    <w:p/>
    <w:p/>
    <w:p>
      <w:r>
        <w:t>-- 4. INSERT VALID INITIAL DATA (5 records)</w:t>
      </w:r>
    </w:p>
    <w:p>
      <w:r>
        <w:t>INSERT INTO StudentMarks VALUES</w:t>
      </w:r>
    </w:p>
    <w:p>
      <w:r>
        <w:t>(101, 'Amit', 'Mathematics', 85),</w:t>
      </w:r>
    </w:p>
    <w:p>
      <w:r>
        <w:t>(102, 'Sneha', 'DBMS', 92),</w:t>
      </w:r>
    </w:p>
    <w:p>
      <w:r>
        <w:t>(103, 'Rahul', 'Physics', 74),</w:t>
      </w:r>
    </w:p>
    <w:p>
      <w:r>
        <w:t>(104, 'Priya', 'Operating Systems', 68),</w:t>
      </w:r>
    </w:p>
    <w:p>
      <w:r>
        <w:t>(105, 'Karan', 'Computer Networks', 81);</w:t>
      </w:r>
    </w:p>
    <w:p/>
    <w:p/>
    <w:p>
      <w:r>
        <w:t>-- 5. TEST THE TRIGGER WITH INVALID ENTRIES</w:t>
      </w:r>
    </w:p>
    <w:p/>
    <w:p>
      <w:r>
        <w:t>-- Test Case A: Invalid Insertion (Will be blocked cleanly by insert trigger)</w:t>
      </w:r>
    </w:p>
    <w:p>
      <w:r>
        <w:t>-- INSERT INTO StudentMarks VALUES (106, 'Neha', 'Mathematics', 105);</w:t>
      </w:r>
    </w:p>
    <w:p/>
    <w:p>
      <w:r>
        <w:t>-- Test Case B: Invalid Update (Will be blocked cleanly by update trigger)</w:t>
      </w:r>
    </w:p>
    <w:p>
      <w:r>
        <w:t>-- UPDATE StudentMarks SET Marks = -15 WHERE StudentID = 101;</w:t>
      </w:r>
    </w:p>
    <w:p/>
    <w:p/>
    <w:p>
      <w:r>
        <w:t>-- 6. DISPLAY THE VALID RECORDS</w:t>
      </w:r>
    </w:p>
    <w:p>
      <w:r>
        <w:t>SELECT * FROM StudentMarks;</w:t>
      </w:r>
    </w:p>
    <w:p/>
    <w:p/>
    <w:p/>
    <w:p>
      <w:r>
        <w:t>7.</w:t>
      </w:r>
    </w:p>
    <w:p>
      <w:r>
        <w:t>-- Create Tables</w:t>
      </w:r>
    </w:p>
    <w:p>
      <w:r>
        <w:t>CREATE TABLE Authors (</w:t>
      </w:r>
    </w:p>
    <w:p>
      <w:r>
        <w:t>    AuthorID INT PRIMARY KEY,</w:t>
      </w:r>
    </w:p>
    <w:p>
      <w:r>
        <w:t>    AuthorName VARCHAR(100),</w:t>
      </w:r>
    </w:p>
    <w:p>
      <w:r>
        <w:t>    Country VARCHAR(50)</w:t>
      </w:r>
    </w:p>
    <w:p>
      <w:r>
        <w:t>);</w:t>
      </w:r>
    </w:p>
    <w:p/>
    <w:p>
      <w:r>
        <w:t>CREATE TABLE Books (</w:t>
      </w:r>
    </w:p>
    <w:p>
      <w:r>
        <w:t>    BookID INT PRIMARY KEY,</w:t>
      </w:r>
    </w:p>
    <w:p>
      <w:r>
        <w:t>    Title VARCHAR(150),</w:t>
      </w:r>
    </w:p>
    <w:p>
      <w:r>
        <w:t>    Price DECIMAL(10, 2),</w:t>
      </w:r>
    </w:p>
    <w:p>
      <w:r>
        <w:t>    AuthorID INT,</w:t>
      </w:r>
    </w:p>
    <w:p>
      <w:r>
        <w:t>    FOREIGN KEY (AuthorID) REFERENCES Authors(AuthorID)</w:t>
      </w:r>
    </w:p>
    <w:p>
      <w:r>
        <w:t>);</w:t>
      </w:r>
    </w:p>
    <w:p/>
    <w:p>
      <w:r>
        <w:t>CREATE TABLE Customers (</w:t>
      </w:r>
    </w:p>
    <w:p>
      <w:r>
        <w:t>    CustomerID INT PRIMARY KEY,</w:t>
      </w:r>
    </w:p>
    <w:p>
      <w:r>
        <w:t>    CustomerName VARCHAR(100),</w:t>
      </w:r>
    </w:p>
    <w:p>
      <w:r>
        <w:t>    City VARCHAR(50)</w:t>
      </w:r>
    </w:p>
    <w:p>
      <w:r>
        <w:t>);</w:t>
      </w:r>
    </w:p>
    <w:p/>
    <w:p>
      <w:r>
        <w:t>CREATE TABLE Orders (</w:t>
      </w:r>
    </w:p>
    <w:p>
      <w:r>
        <w:t>    OrderID INT PRIMARY KEY,</w:t>
      </w:r>
    </w:p>
    <w:p>
      <w:r>
        <w:t>    CustomerID INT,</w:t>
      </w:r>
    </w:p>
    <w:p>
      <w:r>
        <w:t>    BookID INT,</w:t>
      </w:r>
    </w:p>
    <w:p>
      <w:r>
        <w:t>    OrderDate DATE,</w:t>
      </w:r>
    </w:p>
    <w:p>
      <w:r>
        <w:t>    FOREIGN KEY (CustomerID) REFERENCES Customers(CustomerID),</w:t>
      </w:r>
    </w:p>
    <w:p>
      <w:r>
        <w:t>    FOREIGN KEY (BookID) REFERENCES Books(BookID)</w:t>
      </w:r>
    </w:p>
    <w:p>
      <w:r>
        <w:t>);</w:t>
      </w:r>
    </w:p>
    <w:p/>
    <w:p>
      <w:r>
        <w:t>-- Insert Sample Records</w:t>
      </w:r>
    </w:p>
    <w:p>
      <w:r>
        <w:t>INSERT INTO Authors (AuthorID, AuthorName, Country) VALUES</w:t>
      </w:r>
    </w:p>
    <w:p>
      <w:r>
        <w:t>(1, 'J.K. Rowling', 'UK'),</w:t>
      </w:r>
    </w:p>
    <w:p>
      <w:r>
        <w:t>(2, 'George R.R. Martin', 'USA'),</w:t>
      </w:r>
    </w:p>
    <w:p>
      <w:r>
        <w:t>(3, 'Agatha Christie', 'UK'),</w:t>
      </w:r>
    </w:p>
    <w:p>
      <w:r>
        <w:t>(4, 'Haruki Murakami', 'Japan'),</w:t>
      </w:r>
    </w:p>
    <w:p>
      <w:r>
        <w:t>(5, 'Stephen King', 'USA');</w:t>
      </w:r>
    </w:p>
    <w:p/>
    <w:p>
      <w:r>
        <w:t>INSERT INTO Books (BookID, Title, Price, AuthorID) VALUES</w:t>
      </w:r>
    </w:p>
    <w:p>
      <w:r>
        <w:t>(101, 'Harry Potter', 29.99, 1),</w:t>
      </w:r>
    </w:p>
    <w:p>
      <w:r>
        <w:t>(102, 'A Game of Thrones', 35.50, 2),</w:t>
      </w:r>
    </w:p>
    <w:p>
      <w:r>
        <w:t>(103, 'Murder on the Orient Express', 15.99, 3),</w:t>
      </w:r>
    </w:p>
    <w:p>
      <w:r>
        <w:t>(104, 'Norwegian Wood', 18.00, 4),</w:t>
      </w:r>
    </w:p>
    <w:p>
      <w:r>
        <w:t>(105, 'The Shining', 22.50, 5);</w:t>
      </w:r>
    </w:p>
    <w:p/>
    <w:p>
      <w:r>
        <w:t>INSERT INTO Customers (CustomerID, CustomerName, City) VALUES</w:t>
      </w:r>
    </w:p>
    <w:p>
      <w:r>
        <w:t>(501, 'Alice Smith', 'New York'),</w:t>
      </w:r>
    </w:p>
    <w:p>
      <w:r>
        <w:t>(502, 'Bob Jones', 'London'),</w:t>
      </w:r>
    </w:p>
    <w:p>
      <w:r>
        <w:t>(503, 'Charlie Brown', 'Tokyo'),</w:t>
      </w:r>
    </w:p>
    <w:p>
      <w:r>
        <w:t>(504, 'Diana Prince', 'Paris'),</w:t>
      </w:r>
    </w:p>
    <w:p>
      <w:r>
        <w:t>(505, 'Evan Wright', 'Chicago');</w:t>
      </w:r>
    </w:p>
    <w:p/>
    <w:p>
      <w:r>
        <w:t>INSERT INTO Orders (OrderID, CustomerID, BookID, OrderDate) VALUES</w:t>
      </w:r>
    </w:p>
    <w:p>
      <w:r>
        <w:t>(1001, 501, 101, '2026-01-15'),</w:t>
      </w:r>
    </w:p>
    <w:p>
      <w:r>
        <w:t>(1002, 502, 103, '2026-02-20'),</w:t>
      </w:r>
    </w:p>
    <w:p>
      <w:r>
        <w:t>(1003, 503, 104, '2026-03-05'),</w:t>
      </w:r>
    </w:p>
    <w:p>
      <w:r>
        <w:t>(1004, 504, 102, '2026-04-12'),</w:t>
      </w:r>
    </w:p>
    <w:p>
      <w:r>
        <w:t>(1005, 505, 105, '2026-05-01');</w:t>
      </w:r>
    </w:p>
    <w:p>
      <w:r>
        <w:t>-- Create BookAuthorView</w:t>
      </w:r>
    </w:p>
    <w:p>
      <w:r>
        <w:t>CREATE VIEW BookAuthorView AS</w:t>
      </w:r>
    </w:p>
    <w:p>
      <w:r>
        <w:t>SELECT b.BookID, b.Title, a.AuthorName, b.Price</w:t>
      </w:r>
    </w:p>
    <w:p>
      <w:r>
        <w:t>FROM Books b</w:t>
      </w:r>
    </w:p>
    <w:p>
      <w:r>
        <w:t>JOIN Authors a ON b.AuthorID = a.AuthorID;</w:t>
      </w:r>
    </w:p>
    <w:p/>
    <w:p>
      <w:r>
        <w:t>-- Create CustomerOrderView</w:t>
      </w:r>
    </w:p>
    <w:p>
      <w:r>
        <w:t>CREATE VIEW CustomerOrderView AS</w:t>
      </w:r>
    </w:p>
    <w:p>
      <w:r>
        <w:t>SELECT c.CustomerName, b.Title AS BookTitle, o.OrderDate</w:t>
      </w:r>
    </w:p>
    <w:p>
      <w:r>
        <w:t>FROM Orders o</w:t>
      </w:r>
    </w:p>
    <w:p>
      <w:r>
        <w:t>JOIN Customers c ON o.CustomerID = c.CustomerID</w:t>
      </w:r>
    </w:p>
    <w:p>
      <w:r>
        <w:t>JOIN Books b ON o.BookID = b.BookID;</w:t>
      </w:r>
    </w:p>
    <w:p>
      <w:r>
        <w:t>-- Query BookAuthorView</w:t>
      </w:r>
    </w:p>
    <w:p>
      <w:r>
        <w:t>SELECT * FROM BookAuthorView;</w:t>
      </w:r>
    </w:p>
    <w:p/>
    <w:p>
      <w:r>
        <w:t>-- Query CustomerOrderView</w:t>
      </w:r>
    </w:p>
    <w:p>
      <w:r>
        <w:t>SELECT * FROM CustomerOrderView;</w:t>
      </w:r>
    </w:p>
    <w:p/>
    <w:p>
      <w:r>
        <w:t>-- Drop BookAuthorView</w:t>
      </w:r>
    </w:p>
    <w:p>
      <w:r>
        <w:t>DROP VIEW BookAuthorView;</w: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2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12</Pages>
  <Words>1792</Words>
  <Characters>10371</Characters>
  <Lines>515</Lines>
  <Paragraphs>403</Paragraphs>
  <CharactersWithSpaces>12550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2026-05-13T14:03:35Z</dcterms:modified>
</cp:coreProperties>
</file>